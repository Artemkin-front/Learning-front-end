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43A4" w14:textId="77777777" w:rsidR="00421ECE" w:rsidRPr="00421ECE" w:rsidRDefault="00421ECE" w:rsidP="00421E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1ECE">
        <w:rPr>
          <w:rFonts w:ascii="Times New Roman" w:hAnsi="Times New Roman" w:cs="Times New Roman"/>
          <w:b/>
          <w:sz w:val="24"/>
          <w:szCs w:val="24"/>
        </w:rPr>
        <w:t>Лабораторная работа №5</w:t>
      </w:r>
    </w:p>
    <w:p w14:paraId="5D6097D5" w14:textId="77777777" w:rsidR="00421ECE" w:rsidRPr="00421ECE" w:rsidRDefault="00421ECE" w:rsidP="00421E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1ECE">
        <w:rPr>
          <w:rFonts w:ascii="Times New Roman" w:hAnsi="Times New Roman" w:cs="Times New Roman"/>
          <w:b/>
          <w:sz w:val="24"/>
          <w:szCs w:val="24"/>
        </w:rPr>
        <w:t>Создание бланка.</w:t>
      </w:r>
    </w:p>
    <w:p w14:paraId="5DADBB7E" w14:textId="77777777" w:rsidR="00421ECE" w:rsidRPr="00421ECE" w:rsidRDefault="00421ECE" w:rsidP="00421E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1ECE">
        <w:rPr>
          <w:rFonts w:ascii="Times New Roman" w:hAnsi="Times New Roman" w:cs="Times New Roman"/>
          <w:b/>
          <w:sz w:val="24"/>
          <w:szCs w:val="24"/>
        </w:rPr>
        <w:t>Создание и использование шаблона</w:t>
      </w:r>
    </w:p>
    <w:p w14:paraId="44BA943E" w14:textId="77777777" w:rsidR="00421ECE" w:rsidRPr="00421ECE" w:rsidRDefault="00421ECE" w:rsidP="00421ECE">
      <w:pPr>
        <w:spacing w:after="0" w:line="240" w:lineRule="auto"/>
        <w:rPr>
          <w:rFonts w:ascii="Comic Sans MS" w:hAnsi="Comic Sans MS"/>
          <w:b/>
        </w:rPr>
      </w:pPr>
      <w:r w:rsidRPr="00421ECE">
        <w:rPr>
          <w:rFonts w:ascii="Comic Sans MS" w:hAnsi="Comic Sans MS"/>
          <w:b/>
        </w:rPr>
        <w:t>Задание.</w:t>
      </w:r>
    </w:p>
    <w:p w14:paraId="44D5F58D" w14:textId="26BA5E83" w:rsidR="00421ECE" w:rsidRPr="00421ECE" w:rsidRDefault="00421ECE" w:rsidP="00421ECE">
      <w:pPr>
        <w:pStyle w:val="aa"/>
        <w:numPr>
          <w:ilvl w:val="0"/>
          <w:numId w:val="5"/>
        </w:numPr>
        <w:spacing w:after="0" w:line="240" w:lineRule="auto"/>
        <w:ind w:left="284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Создайте фирменный бланк (по аналогии с данным) Вашей туристической</w:t>
      </w:r>
    </w:p>
    <w:p w14:paraId="5F39F2B2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фирмы. Для этого внесите название фирмы, ее реквизиты (адрес, телефон и</w:t>
      </w:r>
    </w:p>
    <w:p w14:paraId="4D2073A6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т.д.), а также некий логотип в верхний колонтитул листа. Использовать пункт</w:t>
      </w:r>
    </w:p>
    <w:p w14:paraId="7101911A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/>
        </w:rPr>
      </w:pPr>
      <w:r w:rsidRPr="00421ECE">
        <w:rPr>
          <w:rFonts w:ascii="Comic Sans MS" w:hAnsi="Comic Sans MS"/>
          <w:bCs/>
        </w:rPr>
        <w:t xml:space="preserve">меню </w:t>
      </w:r>
      <w:r w:rsidRPr="00421ECE">
        <w:rPr>
          <w:rFonts w:ascii="Comic Sans MS" w:hAnsi="Comic Sans MS"/>
          <w:b/>
        </w:rPr>
        <w:t>Колонтитулы</w:t>
      </w:r>
      <w:r w:rsidRPr="00421ECE">
        <w:rPr>
          <w:rFonts w:ascii="Comic Sans MS" w:hAnsi="Comic Sans MS"/>
          <w:bCs/>
        </w:rPr>
        <w:t>; для добавления рисунка - логотипа –</w:t>
      </w:r>
      <w:r w:rsidRPr="00421ECE">
        <w:rPr>
          <w:rFonts w:ascii="Comic Sans MS" w:hAnsi="Comic Sans MS"/>
          <w:b/>
        </w:rPr>
        <w:t xml:space="preserve"> Вставка (Рисунки –</w:t>
      </w:r>
    </w:p>
    <w:p w14:paraId="64287E91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/>
        </w:rPr>
        <w:t xml:space="preserve">Это устройство…). </w:t>
      </w:r>
      <w:r w:rsidRPr="00421ECE">
        <w:rPr>
          <w:rFonts w:ascii="Comic Sans MS" w:hAnsi="Comic Sans MS"/>
          <w:bCs/>
        </w:rPr>
        <w:t>Для корректирования размеров и положения рисунка</w:t>
      </w:r>
    </w:p>
    <w:p w14:paraId="008C5EB7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/>
        </w:rPr>
      </w:pPr>
      <w:r w:rsidRPr="00421ECE">
        <w:rPr>
          <w:rFonts w:ascii="Comic Sans MS" w:hAnsi="Comic Sans MS"/>
          <w:bCs/>
        </w:rPr>
        <w:t>щелкните на нем 2 раза, выберите пункт меню</w:t>
      </w:r>
      <w:r w:rsidRPr="00421ECE">
        <w:rPr>
          <w:rFonts w:ascii="Comic Sans MS" w:hAnsi="Comic Sans MS"/>
          <w:b/>
        </w:rPr>
        <w:t xml:space="preserve"> Формат рисунка (Упорядочить –</w:t>
      </w:r>
    </w:p>
    <w:p w14:paraId="241A4462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/>
        </w:rPr>
        <w:t xml:space="preserve">Обтекание текстом – За текстом). </w:t>
      </w:r>
      <w:r w:rsidRPr="00421ECE">
        <w:rPr>
          <w:rFonts w:ascii="Comic Sans MS" w:hAnsi="Comic Sans MS"/>
          <w:bCs/>
        </w:rPr>
        <w:t>Отделите содержимое колонтитула жирной</w:t>
      </w:r>
    </w:p>
    <w:p w14:paraId="1EBE3C65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/>
        </w:rPr>
      </w:pPr>
      <w:r w:rsidRPr="00421ECE">
        <w:rPr>
          <w:rFonts w:ascii="Comic Sans MS" w:hAnsi="Comic Sans MS"/>
          <w:bCs/>
        </w:rPr>
        <w:t>непрерывной линией. Слово «Образец» по диагонали листа</w:t>
      </w:r>
      <w:r w:rsidRPr="00421ECE">
        <w:rPr>
          <w:rFonts w:ascii="Comic Sans MS" w:hAnsi="Comic Sans MS"/>
          <w:b/>
        </w:rPr>
        <w:t xml:space="preserve"> Конструктор (Фон</w:t>
      </w:r>
    </w:p>
    <w:p w14:paraId="031FB70A" w14:textId="77777777" w:rsidR="00421ECE" w:rsidRPr="00421ECE" w:rsidRDefault="00421ECE" w:rsidP="00421ECE">
      <w:pPr>
        <w:spacing w:after="0" w:line="240" w:lineRule="auto"/>
        <w:ind w:left="567" w:hanging="142"/>
        <w:rPr>
          <w:rFonts w:ascii="Comic Sans MS" w:hAnsi="Comic Sans MS"/>
          <w:b/>
        </w:rPr>
      </w:pPr>
      <w:r w:rsidRPr="00421ECE">
        <w:rPr>
          <w:rFonts w:ascii="Comic Sans MS" w:hAnsi="Comic Sans MS"/>
          <w:b/>
        </w:rPr>
        <w:t>страницы – Подложка – Настраиваемая подложка).</w:t>
      </w:r>
    </w:p>
    <w:p w14:paraId="1E92DBD8" w14:textId="381688A7" w:rsidR="00421ECE" w:rsidRPr="00A33D51" w:rsidRDefault="00421ECE" w:rsidP="00A33D51">
      <w:pPr>
        <w:pStyle w:val="aa"/>
        <w:numPr>
          <w:ilvl w:val="0"/>
          <w:numId w:val="5"/>
        </w:numPr>
        <w:spacing w:after="0" w:line="240" w:lineRule="auto"/>
        <w:ind w:left="567" w:hanging="425"/>
        <w:rPr>
          <w:rFonts w:ascii="Comic Sans MS" w:hAnsi="Comic Sans MS"/>
          <w:bCs/>
        </w:rPr>
      </w:pPr>
      <w:r w:rsidRPr="00A33D51">
        <w:rPr>
          <w:rFonts w:ascii="Comic Sans MS" w:hAnsi="Comic Sans MS"/>
          <w:bCs/>
        </w:rPr>
        <w:t>На бланке создайте шаблон анкеты, заполняемой для получения визы в</w:t>
      </w:r>
    </w:p>
    <w:p w14:paraId="0308B0E9" w14:textId="77777777" w:rsidR="00421ECE" w:rsidRPr="00421ECE" w:rsidRDefault="00421ECE" w:rsidP="00A33D51">
      <w:pPr>
        <w:spacing w:after="0" w:line="240" w:lineRule="auto"/>
        <w:ind w:left="567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генеральном консульстве Финляндии по образцу. Для этого:</w:t>
      </w:r>
    </w:p>
    <w:p w14:paraId="7F777A09" w14:textId="77777777" w:rsidR="00421ECE" w:rsidRPr="00421ECE" w:rsidRDefault="00421ECE" w:rsidP="00173F09">
      <w:pPr>
        <w:spacing w:after="0" w:line="240" w:lineRule="auto"/>
        <w:ind w:left="709" w:hanging="283"/>
        <w:rPr>
          <w:rFonts w:ascii="Comic Sans MS" w:hAnsi="Comic Sans MS"/>
          <w:b/>
        </w:rPr>
      </w:pPr>
      <w:r w:rsidRPr="00421ECE">
        <w:rPr>
          <w:rFonts w:ascii="Comic Sans MS" w:hAnsi="Comic Sans MS"/>
          <w:b/>
        </w:rPr>
        <w:sym w:font="Symbol" w:char="F0A8"/>
      </w:r>
      <w:r w:rsidRPr="00421ECE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Включите 2 панели инструментов</w:t>
      </w:r>
      <w:r w:rsidRPr="00421ECE">
        <w:rPr>
          <w:rFonts w:ascii="Comic Sans MS" w:hAnsi="Comic Sans MS"/>
          <w:b/>
        </w:rPr>
        <w:t xml:space="preserve"> Разработчик (Файл – Параметры –</w:t>
      </w:r>
    </w:p>
    <w:p w14:paraId="2591AF99" w14:textId="77777777" w:rsidR="00421ECE" w:rsidRPr="00421ECE" w:rsidRDefault="00421ECE" w:rsidP="00173F09">
      <w:pPr>
        <w:spacing w:after="0" w:line="240" w:lineRule="auto"/>
        <w:ind w:left="851" w:hanging="142"/>
        <w:rPr>
          <w:rFonts w:ascii="Comic Sans MS" w:hAnsi="Comic Sans MS"/>
          <w:bCs/>
        </w:rPr>
      </w:pPr>
      <w:r w:rsidRPr="00421ECE">
        <w:rPr>
          <w:rFonts w:ascii="Comic Sans MS" w:hAnsi="Comic Sans MS"/>
          <w:b/>
        </w:rPr>
        <w:t xml:space="preserve">Настроить ленту) и Работа с таблицами. </w:t>
      </w:r>
      <w:r w:rsidRPr="00421ECE">
        <w:rPr>
          <w:rFonts w:ascii="Comic Sans MS" w:hAnsi="Comic Sans MS"/>
          <w:bCs/>
        </w:rPr>
        <w:t>Изучите содержимое панели</w:t>
      </w:r>
    </w:p>
    <w:p w14:paraId="610A4298" w14:textId="77777777" w:rsidR="00421ECE" w:rsidRPr="00421ECE" w:rsidRDefault="00421ECE" w:rsidP="00173F09">
      <w:pPr>
        <w:spacing w:after="0" w:line="240" w:lineRule="auto"/>
        <w:ind w:left="851" w:hanging="142"/>
        <w:rPr>
          <w:rFonts w:ascii="Comic Sans MS" w:hAnsi="Comic Sans MS"/>
          <w:b/>
        </w:rPr>
      </w:pPr>
      <w:r w:rsidRPr="00421ECE">
        <w:rPr>
          <w:rFonts w:ascii="Comic Sans MS" w:hAnsi="Comic Sans MS"/>
          <w:bCs/>
        </w:rPr>
        <w:t>инструментов</w:t>
      </w:r>
      <w:r w:rsidRPr="00421ECE">
        <w:rPr>
          <w:rFonts w:ascii="Comic Sans MS" w:hAnsi="Comic Sans MS"/>
          <w:b/>
        </w:rPr>
        <w:t xml:space="preserve"> Разработчик и Работа с таблицами.</w:t>
      </w:r>
    </w:p>
    <w:p w14:paraId="71FF4EA2" w14:textId="2726DFA7" w:rsidR="00421ECE" w:rsidRPr="00421ECE" w:rsidRDefault="00421ECE" w:rsidP="00173F09">
      <w:pPr>
        <w:spacing w:after="0" w:line="240" w:lineRule="auto"/>
        <w:ind w:left="709" w:hanging="283"/>
        <w:rPr>
          <w:rFonts w:ascii="Comic Sans MS" w:hAnsi="Comic Sans MS"/>
          <w:b/>
        </w:rPr>
      </w:pPr>
      <w:r w:rsidRPr="00421ECE">
        <w:rPr>
          <w:rFonts w:ascii="Comic Sans MS" w:hAnsi="Comic Sans MS"/>
          <w:b/>
        </w:rPr>
        <w:sym w:font="Symbol" w:char="F0A8"/>
      </w:r>
      <w:r w:rsidRPr="00421ECE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Создайте таблицу (3 x 26). Заполните вопросами анкеты. В ячейки таблицы</w:t>
      </w:r>
      <w:r w:rsidR="00A33D51" w:rsidRPr="00A33D51">
        <w:rPr>
          <w:rFonts w:ascii="Comic Sans MS" w:hAnsi="Comic Sans MS"/>
          <w:bCs/>
        </w:rPr>
        <w:t xml:space="preserve">, </w:t>
      </w:r>
      <w:r w:rsidRPr="00421ECE">
        <w:rPr>
          <w:rFonts w:ascii="Comic Sans MS" w:hAnsi="Comic Sans MS"/>
          <w:bCs/>
        </w:rPr>
        <w:t>предназначенные для заполнения, вставьте текстовые поля (Кнопка</w:t>
      </w:r>
      <w:r w:rsidR="00A33D51" w:rsidRPr="00A33D51">
        <w:rPr>
          <w:rFonts w:ascii="Comic Sans MS" w:hAnsi="Comic Sans MS"/>
          <w:bCs/>
        </w:rPr>
        <w:t xml:space="preserve"> </w:t>
      </w:r>
      <w:r w:rsidRPr="00421ECE">
        <w:rPr>
          <w:rFonts w:ascii="Comic Sans MS" w:hAnsi="Comic Sans MS"/>
          <w:bCs/>
        </w:rPr>
        <w:t>«текстовое поле»</w:t>
      </w:r>
      <w:r w:rsidR="00A33D51" w:rsidRPr="00A33D51">
        <w:rPr>
          <w:rFonts w:ascii="Comic Sans MS" w:hAnsi="Comic Sans MS"/>
          <w:bCs/>
        </w:rPr>
        <w:t xml:space="preserve"> </w:t>
      </w:r>
      <w:r w:rsidRPr="00421ECE">
        <w:rPr>
          <w:rFonts w:ascii="Comic Sans MS" w:hAnsi="Comic Sans MS"/>
          <w:bCs/>
        </w:rPr>
        <w:t xml:space="preserve">на панели инструментов </w:t>
      </w:r>
      <w:r w:rsidRPr="00421ECE">
        <w:rPr>
          <w:rFonts w:ascii="Comic Sans MS" w:hAnsi="Comic Sans MS"/>
          <w:b/>
        </w:rPr>
        <w:t>Разработчик – Элементы</w:t>
      </w:r>
      <w:r w:rsidR="00A33D51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/>
        </w:rPr>
        <w:t xml:space="preserve">управления – Инструменты из предыдущих версий) </w:t>
      </w:r>
      <w:r w:rsidRPr="00421ECE">
        <w:rPr>
          <w:rFonts w:ascii="Comic Sans MS" w:hAnsi="Comic Sans MS"/>
          <w:bCs/>
        </w:rPr>
        <w:t>и флажки, для</w:t>
      </w:r>
      <w:r w:rsidR="00A33D51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параметров, имеющих значение «да/нет» (Кнопка</w:t>
      </w:r>
      <w:r w:rsidRPr="00421ECE">
        <w:rPr>
          <w:rFonts w:ascii="Comic Sans MS" w:hAnsi="Comic Sans MS"/>
          <w:b/>
        </w:rPr>
        <w:t xml:space="preserve"> «Флажок»</w:t>
      </w:r>
      <w:r w:rsidR="00A33D51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на панели</w:t>
      </w:r>
      <w:r w:rsidR="00A33D51" w:rsidRPr="00A33D51">
        <w:rPr>
          <w:rFonts w:ascii="Comic Sans MS" w:hAnsi="Comic Sans MS"/>
          <w:bCs/>
        </w:rPr>
        <w:t xml:space="preserve"> </w:t>
      </w:r>
      <w:r w:rsidRPr="00421ECE">
        <w:rPr>
          <w:rFonts w:ascii="Comic Sans MS" w:hAnsi="Comic Sans MS"/>
          <w:bCs/>
        </w:rPr>
        <w:t>инструментов</w:t>
      </w:r>
      <w:r w:rsidRPr="00421ECE">
        <w:rPr>
          <w:rFonts w:ascii="Comic Sans MS" w:hAnsi="Comic Sans MS"/>
          <w:b/>
        </w:rPr>
        <w:t xml:space="preserve"> Разработчик).</w:t>
      </w:r>
    </w:p>
    <w:p w14:paraId="6A789C3A" w14:textId="77777777" w:rsidR="00421ECE" w:rsidRPr="00421ECE" w:rsidRDefault="00421ECE" w:rsidP="00173F09">
      <w:pPr>
        <w:spacing w:after="0" w:line="240" w:lineRule="auto"/>
        <w:ind w:left="709" w:hanging="283"/>
        <w:rPr>
          <w:rFonts w:ascii="Comic Sans MS" w:hAnsi="Comic Sans MS"/>
          <w:bCs/>
        </w:rPr>
      </w:pPr>
      <w:r w:rsidRPr="00421ECE">
        <w:rPr>
          <w:rFonts w:ascii="Comic Sans MS" w:hAnsi="Comic Sans MS"/>
          <w:b/>
        </w:rPr>
        <w:sym w:font="Symbol" w:char="F0A8"/>
      </w:r>
      <w:r w:rsidRPr="00421ECE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Задайте параметры (тип, длину и где нужно формат) текстовых полей в</w:t>
      </w:r>
    </w:p>
    <w:p w14:paraId="1B7DCAA5" w14:textId="363C98F7" w:rsidR="00421ECE" w:rsidRPr="00421ECE" w:rsidRDefault="00421ECE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соответствии с их содержанием. (Кнопка</w:t>
      </w:r>
      <w:r w:rsidRPr="00421ECE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Cs/>
        </w:rPr>
        <w:t>Свойства на панели инструментов</w:t>
      </w:r>
      <w:r w:rsidR="00A33D51">
        <w:rPr>
          <w:rFonts w:ascii="Comic Sans MS" w:hAnsi="Comic Sans MS"/>
          <w:b/>
        </w:rPr>
        <w:t xml:space="preserve"> </w:t>
      </w:r>
      <w:r w:rsidRPr="00421ECE">
        <w:rPr>
          <w:rFonts w:ascii="Comic Sans MS" w:hAnsi="Comic Sans MS"/>
          <w:b/>
        </w:rPr>
        <w:t xml:space="preserve">Разработчик – Элементы управления). </w:t>
      </w:r>
      <w:r w:rsidRPr="00421ECE">
        <w:rPr>
          <w:rFonts w:ascii="Comic Sans MS" w:hAnsi="Comic Sans MS"/>
          <w:bCs/>
        </w:rPr>
        <w:t>Например, для поля «Фамилия, имя»</w:t>
      </w:r>
      <w:r w:rsidR="00A33D51" w:rsidRPr="00173F09">
        <w:rPr>
          <w:rFonts w:ascii="Comic Sans MS" w:hAnsi="Comic Sans MS"/>
          <w:bCs/>
        </w:rPr>
        <w:t xml:space="preserve"> </w:t>
      </w:r>
      <w:r w:rsidRPr="00421ECE">
        <w:rPr>
          <w:rFonts w:ascii="Comic Sans MS" w:hAnsi="Comic Sans MS"/>
          <w:bCs/>
        </w:rPr>
        <w:t>задайте тип – текст, длиной 25 символов. Для поля «Дата рождения</w:t>
      </w:r>
    </w:p>
    <w:p w14:paraId="43D3E812" w14:textId="77777777" w:rsidR="00421ECE" w:rsidRPr="00421ECE" w:rsidRDefault="00421ECE" w:rsidP="00A33D51">
      <w:pPr>
        <w:spacing w:after="0" w:line="240" w:lineRule="auto"/>
        <w:ind w:left="709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 xml:space="preserve">ребенка» тип – дата, формат даты – </w:t>
      </w:r>
      <w:proofErr w:type="spellStart"/>
      <w:r w:rsidRPr="00421ECE">
        <w:rPr>
          <w:rFonts w:ascii="Comic Sans MS" w:hAnsi="Comic Sans MS"/>
          <w:bCs/>
        </w:rPr>
        <w:t>дд.мм.гг</w:t>
      </w:r>
      <w:proofErr w:type="spellEnd"/>
      <w:r w:rsidRPr="00421ECE">
        <w:rPr>
          <w:rFonts w:ascii="Comic Sans MS" w:hAnsi="Comic Sans MS"/>
          <w:bCs/>
        </w:rPr>
        <w:t>., длиной 8 символов и т.д.</w:t>
      </w:r>
    </w:p>
    <w:p w14:paraId="337AC2FF" w14:textId="77777777" w:rsidR="00421ECE" w:rsidRPr="00421ECE" w:rsidRDefault="00421ECE" w:rsidP="00A33D51">
      <w:pPr>
        <w:spacing w:after="0" w:line="240" w:lineRule="auto"/>
        <w:ind w:left="709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Параметры текстовых полей задаются для того, чтобы при заполнении их</w:t>
      </w:r>
    </w:p>
    <w:p w14:paraId="6B22B662" w14:textId="177FF2FB" w:rsidR="00421ECE" w:rsidRDefault="00421ECE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421ECE">
        <w:rPr>
          <w:rFonts w:ascii="Comic Sans MS" w:hAnsi="Comic Sans MS"/>
          <w:bCs/>
        </w:rPr>
        <w:t>пользователем, содержимое поля соответствовало его смыслу.</w:t>
      </w:r>
    </w:p>
    <w:p w14:paraId="47E93F54" w14:textId="40D0B2D6" w:rsidR="00173F09" w:rsidRPr="00173F09" w:rsidRDefault="00173F09" w:rsidP="00173F09">
      <w:pPr>
        <w:pStyle w:val="aa"/>
        <w:numPr>
          <w:ilvl w:val="0"/>
          <w:numId w:val="5"/>
        </w:numPr>
        <w:spacing w:after="0" w:line="240" w:lineRule="auto"/>
        <w:rPr>
          <w:rFonts w:ascii="Comic Sans MS" w:hAnsi="Comic Sans MS"/>
          <w:bCs/>
        </w:rPr>
      </w:pPr>
      <w:r w:rsidRPr="00173F09">
        <w:rPr>
          <w:rFonts w:ascii="Comic Sans MS" w:hAnsi="Comic Sans MS"/>
          <w:bCs/>
        </w:rPr>
        <w:t xml:space="preserve"> Установите защиту формы от несанкционированного доступа. (Кнопка</w:t>
      </w:r>
    </w:p>
    <w:p w14:paraId="201551BD" w14:textId="7C9C89AE" w:rsidR="00173F09" w:rsidRPr="00173F09" w:rsidRDefault="00173F09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173F09">
        <w:rPr>
          <w:rFonts w:ascii="Comic Sans MS" w:hAnsi="Comic Sans MS"/>
          <w:b/>
        </w:rPr>
        <w:t>Ограничить редактирование</w:t>
      </w:r>
      <w:r>
        <w:rPr>
          <w:rFonts w:ascii="Comic Sans MS" w:hAnsi="Comic Sans MS"/>
          <w:bCs/>
        </w:rPr>
        <w:t xml:space="preserve"> </w:t>
      </w:r>
      <w:r w:rsidRPr="00173F09">
        <w:rPr>
          <w:rFonts w:ascii="Comic Sans MS" w:hAnsi="Comic Sans MS"/>
          <w:bCs/>
        </w:rPr>
        <w:t xml:space="preserve">на панели инструментов </w:t>
      </w:r>
      <w:r w:rsidRPr="00173F09">
        <w:rPr>
          <w:rFonts w:ascii="Comic Sans MS" w:hAnsi="Comic Sans MS"/>
          <w:b/>
        </w:rPr>
        <w:t>Разработчик -</w:t>
      </w:r>
      <w:r w:rsidRPr="00173F09">
        <w:rPr>
          <w:rFonts w:ascii="Comic Sans MS" w:hAnsi="Comic Sans MS"/>
          <w:b/>
        </w:rPr>
        <w:t xml:space="preserve"> </w:t>
      </w:r>
      <w:r w:rsidRPr="00173F09">
        <w:rPr>
          <w:rFonts w:ascii="Comic Sans MS" w:hAnsi="Comic Sans MS"/>
          <w:b/>
        </w:rPr>
        <w:t>Защитить).</w:t>
      </w:r>
      <w:r w:rsidRPr="00173F09">
        <w:rPr>
          <w:rFonts w:ascii="Comic Sans MS" w:hAnsi="Comic Sans MS"/>
          <w:bCs/>
        </w:rPr>
        <w:t xml:space="preserve"> Обратите внимание, что при этом содержимое бланка и вопросы</w:t>
      </w:r>
      <w:r>
        <w:rPr>
          <w:rFonts w:ascii="Comic Sans MS" w:hAnsi="Comic Sans MS"/>
          <w:bCs/>
        </w:rPr>
        <w:t xml:space="preserve"> </w:t>
      </w:r>
      <w:r w:rsidRPr="00173F09">
        <w:rPr>
          <w:rFonts w:ascii="Comic Sans MS" w:hAnsi="Comic Sans MS"/>
          <w:bCs/>
        </w:rPr>
        <w:t>анкеты становятся недоступным для редактирования, а также активируется для</w:t>
      </w:r>
      <w:r>
        <w:rPr>
          <w:rFonts w:ascii="Comic Sans MS" w:hAnsi="Comic Sans MS"/>
          <w:bCs/>
        </w:rPr>
        <w:t xml:space="preserve"> </w:t>
      </w:r>
      <w:r w:rsidRPr="00173F09">
        <w:rPr>
          <w:rFonts w:ascii="Comic Sans MS" w:hAnsi="Comic Sans MS"/>
          <w:bCs/>
        </w:rPr>
        <w:t>заполнения введенные текстовые поля и флажки.</w:t>
      </w:r>
    </w:p>
    <w:p w14:paraId="6CED91C7" w14:textId="7FFEA3B0" w:rsidR="00173F09" w:rsidRPr="00173F09" w:rsidRDefault="00173F09" w:rsidP="00173F09">
      <w:pPr>
        <w:pStyle w:val="aa"/>
        <w:numPr>
          <w:ilvl w:val="0"/>
          <w:numId w:val="5"/>
        </w:numPr>
        <w:spacing w:after="0" w:line="240" w:lineRule="auto"/>
        <w:rPr>
          <w:rFonts w:ascii="Comic Sans MS" w:hAnsi="Comic Sans MS"/>
          <w:b/>
        </w:rPr>
      </w:pPr>
      <w:r w:rsidRPr="00173F09">
        <w:rPr>
          <w:rFonts w:ascii="Comic Sans MS" w:hAnsi="Comic Sans MS"/>
          <w:bCs/>
        </w:rPr>
        <w:t xml:space="preserve"> Сохраните файл с расширением </w:t>
      </w:r>
      <w:r w:rsidRPr="00173F09">
        <w:rPr>
          <w:rFonts w:ascii="Comic Sans MS" w:hAnsi="Comic Sans MS"/>
          <w:b/>
        </w:rPr>
        <w:t>Шаблон документа</w:t>
      </w:r>
      <w:r w:rsidRPr="00173F09">
        <w:rPr>
          <w:rFonts w:ascii="Comic Sans MS" w:hAnsi="Comic Sans MS"/>
          <w:bCs/>
        </w:rPr>
        <w:t xml:space="preserve"> (.</w:t>
      </w:r>
      <w:proofErr w:type="spellStart"/>
      <w:r w:rsidRPr="00173F09">
        <w:rPr>
          <w:rFonts w:ascii="Comic Sans MS" w:hAnsi="Comic Sans MS"/>
          <w:bCs/>
        </w:rPr>
        <w:t>dot</w:t>
      </w:r>
      <w:proofErr w:type="spellEnd"/>
      <w:r w:rsidRPr="00173F09">
        <w:rPr>
          <w:rFonts w:ascii="Comic Sans MS" w:hAnsi="Comic Sans MS"/>
          <w:bCs/>
        </w:rPr>
        <w:t>). (</w:t>
      </w:r>
      <w:r w:rsidRPr="00173F09">
        <w:rPr>
          <w:rFonts w:ascii="Comic Sans MS" w:hAnsi="Comic Sans MS"/>
          <w:b/>
        </w:rPr>
        <w:t>Файл – Сохранить</w:t>
      </w:r>
    </w:p>
    <w:p w14:paraId="6E2C7761" w14:textId="031B3604" w:rsidR="00173F09" w:rsidRDefault="00173F09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173F09">
        <w:rPr>
          <w:rFonts w:ascii="Comic Sans MS" w:hAnsi="Comic Sans MS"/>
          <w:b/>
        </w:rPr>
        <w:t xml:space="preserve">как…). </w:t>
      </w:r>
      <w:r w:rsidRPr="00173F09">
        <w:rPr>
          <w:rFonts w:ascii="Comic Sans MS" w:hAnsi="Comic Sans MS"/>
          <w:bCs/>
        </w:rPr>
        <w:t>Закройте файл.</w:t>
      </w:r>
    </w:p>
    <w:p w14:paraId="592E9E7B" w14:textId="544A7185" w:rsidR="00173F09" w:rsidRPr="00173F09" w:rsidRDefault="00173F09" w:rsidP="00173F09">
      <w:pPr>
        <w:pStyle w:val="aa"/>
        <w:numPr>
          <w:ilvl w:val="0"/>
          <w:numId w:val="5"/>
        </w:numPr>
        <w:spacing w:after="0" w:line="240" w:lineRule="auto"/>
        <w:rPr>
          <w:rFonts w:ascii="Comic Sans MS" w:hAnsi="Comic Sans MS"/>
          <w:b/>
        </w:rPr>
      </w:pPr>
      <w:r w:rsidRPr="00173F09">
        <w:rPr>
          <w:rFonts w:ascii="Comic Sans MS" w:hAnsi="Comic Sans MS"/>
          <w:bCs/>
        </w:rPr>
        <w:t xml:space="preserve"> Создайте документ на основе данного шаблона. </w:t>
      </w:r>
      <w:r w:rsidRPr="00173F09">
        <w:rPr>
          <w:rFonts w:ascii="Comic Sans MS" w:hAnsi="Comic Sans MS"/>
          <w:b/>
        </w:rPr>
        <w:t>Файл – Создать – общие</w:t>
      </w:r>
    </w:p>
    <w:p w14:paraId="6C82C3E0" w14:textId="77777777" w:rsidR="00173F09" w:rsidRPr="00173F09" w:rsidRDefault="00173F09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173F09">
        <w:rPr>
          <w:rFonts w:ascii="Comic Sans MS" w:hAnsi="Comic Sans MS"/>
          <w:b/>
        </w:rPr>
        <w:t>шаблоны – документ.</w:t>
      </w:r>
      <w:r w:rsidRPr="00173F09">
        <w:rPr>
          <w:rFonts w:ascii="Comic Sans MS" w:hAnsi="Comic Sans MS"/>
          <w:bCs/>
        </w:rPr>
        <w:t xml:space="preserve"> Заполните форму, сохраните файл с разрешением</w:t>
      </w:r>
    </w:p>
    <w:p w14:paraId="6FA1577E" w14:textId="77777777" w:rsidR="00173F09" w:rsidRPr="00173F09" w:rsidRDefault="00173F09" w:rsidP="00173F09">
      <w:pPr>
        <w:spacing w:after="0" w:line="240" w:lineRule="auto"/>
        <w:ind w:left="709"/>
        <w:rPr>
          <w:rFonts w:ascii="Comic Sans MS" w:hAnsi="Comic Sans MS"/>
          <w:bCs/>
        </w:rPr>
      </w:pPr>
      <w:r w:rsidRPr="00173F09">
        <w:rPr>
          <w:rFonts w:ascii="Comic Sans MS" w:hAnsi="Comic Sans MS"/>
          <w:bCs/>
        </w:rPr>
        <w:t>Документ Word (.</w:t>
      </w:r>
      <w:proofErr w:type="spellStart"/>
      <w:r w:rsidRPr="00173F09">
        <w:rPr>
          <w:rFonts w:ascii="Comic Sans MS" w:hAnsi="Comic Sans MS"/>
          <w:bCs/>
        </w:rPr>
        <w:t>doc</w:t>
      </w:r>
      <w:proofErr w:type="spellEnd"/>
      <w:r w:rsidRPr="00173F09">
        <w:rPr>
          <w:rFonts w:ascii="Comic Sans MS" w:hAnsi="Comic Sans MS"/>
          <w:bCs/>
        </w:rPr>
        <w:t>).</w:t>
      </w:r>
    </w:p>
    <w:p w14:paraId="3ABEF02B" w14:textId="77777777" w:rsidR="00173F09" w:rsidRPr="00173F09" w:rsidRDefault="00173F09" w:rsidP="00173F09">
      <w:pPr>
        <w:spacing w:after="0" w:line="240" w:lineRule="auto"/>
        <w:ind w:left="709"/>
        <w:rPr>
          <w:rFonts w:ascii="Comic Sans MS" w:hAnsi="Comic Sans MS"/>
          <w:bCs/>
        </w:rPr>
      </w:pPr>
    </w:p>
    <w:p w14:paraId="12721439" w14:textId="47C4FCCA" w:rsidR="00421ECE" w:rsidRDefault="00421ECE">
      <w:pPr>
        <w:rPr>
          <w:b/>
        </w:rPr>
      </w:pPr>
      <w:r>
        <w:rPr>
          <w:b/>
        </w:rPr>
        <w:br w:type="page"/>
      </w:r>
    </w:p>
    <w:tbl>
      <w:tblPr>
        <w:tblStyle w:val="a9"/>
        <w:tblpPr w:leftFromText="180" w:rightFromText="180" w:vertAnchor="text" w:horzAnchor="margin" w:tblpXSpec="center" w:tblpY="836"/>
        <w:tblW w:w="10532" w:type="dxa"/>
        <w:tblLook w:val="04A0" w:firstRow="1" w:lastRow="0" w:firstColumn="1" w:lastColumn="0" w:noHBand="0" w:noVBand="1"/>
      </w:tblPr>
      <w:tblGrid>
        <w:gridCol w:w="1127"/>
        <w:gridCol w:w="4099"/>
        <w:gridCol w:w="1392"/>
        <w:gridCol w:w="1022"/>
        <w:gridCol w:w="474"/>
        <w:gridCol w:w="2405"/>
        <w:gridCol w:w="13"/>
      </w:tblGrid>
      <w:tr w:rsidR="00421ECE" w:rsidRPr="00E47158" w14:paraId="27B3B585" w14:textId="77777777" w:rsidTr="00421ECE">
        <w:trPr>
          <w:gridAfter w:val="1"/>
          <w:wAfter w:w="13" w:type="dxa"/>
        </w:trPr>
        <w:tc>
          <w:tcPr>
            <w:tcW w:w="1127" w:type="dxa"/>
            <w:vMerge w:val="restart"/>
            <w:textDirection w:val="btLr"/>
          </w:tcPr>
          <w:p w14:paraId="7A45C7D9" w14:textId="77777777" w:rsidR="00421ECE" w:rsidRPr="00E47158" w:rsidRDefault="00421ECE" w:rsidP="00EB4D1D">
            <w:pPr>
              <w:ind w:left="113" w:right="113"/>
              <w:jc w:val="center"/>
            </w:pPr>
            <w:r w:rsidRPr="00E47158">
              <w:lastRenderedPageBreak/>
              <w:t xml:space="preserve">Страны Шенгенского договора: Нидерланды, </w:t>
            </w:r>
            <w:proofErr w:type="gramStart"/>
            <w:r w:rsidRPr="00E47158">
              <w:t>Бельгия ,</w:t>
            </w:r>
            <w:proofErr w:type="gramEnd"/>
            <w:r w:rsidRPr="00E47158">
              <w:t xml:space="preserve"> Испания, Исландия, Италия, Австрия, Греция, Латвия, Лихтенштейн, Литва, Люксембург, Мальта, Норвегия, Португалия, Польша, Франция, Швеция, Германия, Словакия,</w:t>
            </w:r>
          </w:p>
          <w:p w14:paraId="6210C132" w14:textId="77777777" w:rsidR="00421ECE" w:rsidRPr="00E47158" w:rsidRDefault="00421ECE" w:rsidP="00EB4D1D">
            <w:pPr>
              <w:ind w:left="113" w:right="113"/>
              <w:jc w:val="center"/>
            </w:pPr>
            <w:r w:rsidRPr="00E47158">
              <w:t>Словения, Финляндия, Швейцария, Дания, Чехия, Венгрия и Эстония.</w:t>
            </w:r>
          </w:p>
        </w:tc>
        <w:tc>
          <w:tcPr>
            <w:tcW w:w="4099" w:type="dxa"/>
          </w:tcPr>
          <w:p w14:paraId="37D094A0" w14:textId="77777777" w:rsidR="00421ECE" w:rsidRPr="00E47158" w:rsidRDefault="00421ECE" w:rsidP="00EB4D1D">
            <w:r w:rsidRPr="00E47158">
              <w:t>Фамилия, Имя</w:t>
            </w:r>
          </w:p>
        </w:tc>
        <w:tc>
          <w:tcPr>
            <w:tcW w:w="5293" w:type="dxa"/>
            <w:gridSpan w:val="4"/>
          </w:tcPr>
          <w:p w14:paraId="57E28275" w14:textId="47B84E73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="00173F09">
              <w:rPr>
                <w:lang w:val="en-US"/>
              </w:rPr>
              <w:t>q</w:t>
            </w:r>
            <w:r w:rsidRPr="00E47158">
              <w:t>Максимкин Артём Анатольевич</w:t>
            </w:r>
            <w:r w:rsidRPr="00E47158">
              <w:fldChar w:fldCharType="end"/>
            </w:r>
          </w:p>
        </w:tc>
      </w:tr>
      <w:tr w:rsidR="00421ECE" w:rsidRPr="00E47158" w14:paraId="77F90685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34478230" w14:textId="77777777" w:rsidR="00421ECE" w:rsidRPr="00E47158" w:rsidRDefault="00421ECE" w:rsidP="00EB4D1D"/>
        </w:tc>
        <w:tc>
          <w:tcPr>
            <w:tcW w:w="4099" w:type="dxa"/>
          </w:tcPr>
          <w:p w14:paraId="365A413B" w14:textId="77777777" w:rsidR="00421ECE" w:rsidRPr="00E47158" w:rsidRDefault="00421ECE" w:rsidP="00EB4D1D">
            <w:r w:rsidRPr="00E47158">
              <w:t>Бывшие фамилии</w:t>
            </w:r>
          </w:p>
        </w:tc>
        <w:tc>
          <w:tcPr>
            <w:tcW w:w="5293" w:type="dxa"/>
            <w:gridSpan w:val="4"/>
          </w:tcPr>
          <w:p w14:paraId="3F854D73" w14:textId="77777777" w:rsidR="00421ECE" w:rsidRPr="00E47158" w:rsidRDefault="00421ECE" w:rsidP="00EB4D1D">
            <w:pPr>
              <w:ind w:left="-539" w:right="-221"/>
            </w:pPr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4AFCC79F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277C230A" w14:textId="77777777" w:rsidR="00421ECE" w:rsidRPr="00E47158" w:rsidRDefault="00421ECE" w:rsidP="00EB4D1D"/>
        </w:tc>
        <w:tc>
          <w:tcPr>
            <w:tcW w:w="4099" w:type="dxa"/>
          </w:tcPr>
          <w:p w14:paraId="605900E3" w14:textId="77777777" w:rsidR="00421ECE" w:rsidRPr="00E47158" w:rsidRDefault="00421ECE" w:rsidP="00EB4D1D">
            <w:r w:rsidRPr="00E47158">
              <w:t>Должность</w:t>
            </w:r>
          </w:p>
        </w:tc>
        <w:tc>
          <w:tcPr>
            <w:tcW w:w="5293" w:type="dxa"/>
            <w:gridSpan w:val="4"/>
          </w:tcPr>
          <w:p w14:paraId="5183DE87" w14:textId="77AF78AE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Ст</w:t>
            </w:r>
            <w:r w:rsidR="00504461">
              <w:rPr>
                <w:noProof/>
              </w:rPr>
              <w:t>удент</w:t>
            </w:r>
            <w:r w:rsidRPr="00E47158">
              <w:fldChar w:fldCharType="end"/>
            </w:r>
          </w:p>
        </w:tc>
      </w:tr>
      <w:tr w:rsidR="00421ECE" w:rsidRPr="00E47158" w14:paraId="6BE8D3EF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5E82EBC9" w14:textId="77777777" w:rsidR="00421ECE" w:rsidRPr="00E47158" w:rsidRDefault="00421ECE" w:rsidP="00EB4D1D"/>
        </w:tc>
        <w:tc>
          <w:tcPr>
            <w:tcW w:w="4099" w:type="dxa"/>
          </w:tcPr>
          <w:p w14:paraId="5F9C73BB" w14:textId="77777777" w:rsidR="00421ECE" w:rsidRPr="00E47158" w:rsidRDefault="00421ECE" w:rsidP="00EB4D1D">
            <w:r w:rsidRPr="00E47158">
              <w:t>Место работы (учебы)</w:t>
            </w:r>
          </w:p>
        </w:tc>
        <w:tc>
          <w:tcPr>
            <w:tcW w:w="5293" w:type="dxa"/>
            <w:gridSpan w:val="4"/>
          </w:tcPr>
          <w:p w14:paraId="1010B47D" w14:textId="695E3079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Институт среднего профессионального образования</w:t>
            </w:r>
            <w:r w:rsidRPr="00E47158">
              <w:fldChar w:fldCharType="end"/>
            </w:r>
          </w:p>
        </w:tc>
      </w:tr>
      <w:tr w:rsidR="00421ECE" w:rsidRPr="00E47158" w14:paraId="58ED9630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5E175E53" w14:textId="77777777" w:rsidR="00421ECE" w:rsidRPr="00E47158" w:rsidRDefault="00421ECE" w:rsidP="00EB4D1D"/>
        </w:tc>
        <w:tc>
          <w:tcPr>
            <w:tcW w:w="4099" w:type="dxa"/>
          </w:tcPr>
          <w:p w14:paraId="418A8293" w14:textId="77777777" w:rsidR="00421ECE" w:rsidRPr="00E47158" w:rsidRDefault="00421ECE" w:rsidP="00EB4D1D">
            <w:r w:rsidRPr="00E47158">
              <w:t>Адрес места работы (учебы)</w:t>
            </w:r>
          </w:p>
        </w:tc>
        <w:tc>
          <w:tcPr>
            <w:tcW w:w="5293" w:type="dxa"/>
            <w:gridSpan w:val="4"/>
          </w:tcPr>
          <w:p w14:paraId="79C014DF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Санкт-Петербург, пр. Энгельса, 23</w:t>
            </w:r>
            <w:r w:rsidRPr="00E47158">
              <w:fldChar w:fldCharType="end"/>
            </w:r>
          </w:p>
        </w:tc>
      </w:tr>
      <w:tr w:rsidR="00421ECE" w:rsidRPr="00E47158" w14:paraId="63B2CE8E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2DA78DEC" w14:textId="77777777" w:rsidR="00421ECE" w:rsidRPr="00E47158" w:rsidRDefault="00421ECE" w:rsidP="00EB4D1D"/>
        </w:tc>
        <w:tc>
          <w:tcPr>
            <w:tcW w:w="4099" w:type="dxa"/>
          </w:tcPr>
          <w:p w14:paraId="0FFC7273" w14:textId="77777777" w:rsidR="00421ECE" w:rsidRPr="00E47158" w:rsidRDefault="00421ECE" w:rsidP="00EB4D1D">
            <w:r w:rsidRPr="00E47158">
              <w:t>Рабочий телефон</w:t>
            </w:r>
          </w:p>
        </w:tc>
        <w:tc>
          <w:tcPr>
            <w:tcW w:w="5293" w:type="dxa"/>
            <w:gridSpan w:val="4"/>
          </w:tcPr>
          <w:p w14:paraId="62BF65D7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t>+7929702848</w:t>
            </w:r>
            <w:r w:rsidRPr="00E47158">
              <w:fldChar w:fldCharType="end"/>
            </w:r>
          </w:p>
        </w:tc>
      </w:tr>
      <w:tr w:rsidR="00421ECE" w:rsidRPr="00E47158" w14:paraId="3EB00178" w14:textId="77777777" w:rsidTr="00421ECE">
        <w:trPr>
          <w:gridAfter w:val="1"/>
          <w:wAfter w:w="13" w:type="dxa"/>
          <w:trHeight w:val="867"/>
        </w:trPr>
        <w:tc>
          <w:tcPr>
            <w:tcW w:w="1127" w:type="dxa"/>
            <w:vMerge/>
          </w:tcPr>
          <w:p w14:paraId="5DAB1B8A" w14:textId="77777777" w:rsidR="00421ECE" w:rsidRPr="00E47158" w:rsidRDefault="00421ECE" w:rsidP="00EB4D1D"/>
        </w:tc>
        <w:tc>
          <w:tcPr>
            <w:tcW w:w="4099" w:type="dxa"/>
          </w:tcPr>
          <w:p w14:paraId="084C63F0" w14:textId="77777777" w:rsidR="00421ECE" w:rsidRPr="00E47158" w:rsidRDefault="00421ECE" w:rsidP="00EB4D1D">
            <w:r w:rsidRPr="00E47158">
              <w:t>Гражданское состояние</w:t>
            </w:r>
          </w:p>
        </w:tc>
        <w:tc>
          <w:tcPr>
            <w:tcW w:w="2888" w:type="dxa"/>
            <w:gridSpan w:val="3"/>
            <w:tcBorders>
              <w:right w:val="outset" w:sz="6" w:space="0" w:color="FFFFFF" w:themeColor="background1"/>
            </w:tcBorders>
          </w:tcPr>
          <w:p w14:paraId="75A2A9C1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холост (не замужем)</w:t>
            </w:r>
          </w:p>
          <w:p w14:paraId="7C573A76" w14:textId="091E18AD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="00173F09"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 xml:space="preserve">живу раздельно с супругой (-ом) </w:t>
            </w:r>
          </w:p>
          <w:p w14:paraId="396AA9B1" w14:textId="7D0370C5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="00173F09"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вдовец вдова</w:t>
            </w:r>
          </w:p>
        </w:tc>
        <w:tc>
          <w:tcPr>
            <w:tcW w:w="2405" w:type="dxa"/>
            <w:tcBorders>
              <w:left w:val="outset" w:sz="6" w:space="0" w:color="FFFFFF" w:themeColor="background1"/>
            </w:tcBorders>
          </w:tcPr>
          <w:p w14:paraId="4BFCC9A3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женат (замужем)</w:t>
            </w:r>
          </w:p>
          <w:p w14:paraId="3BD03FFE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разведен (-а)</w:t>
            </w:r>
          </w:p>
          <w:p w14:paraId="3F33BB94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гражданский брак</w:t>
            </w:r>
          </w:p>
        </w:tc>
      </w:tr>
      <w:tr w:rsidR="00421ECE" w:rsidRPr="00E47158" w14:paraId="1B6087F7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0135373B" w14:textId="77777777" w:rsidR="00421ECE" w:rsidRPr="00E47158" w:rsidRDefault="00421ECE" w:rsidP="00EB4D1D"/>
        </w:tc>
        <w:tc>
          <w:tcPr>
            <w:tcW w:w="4099" w:type="dxa"/>
          </w:tcPr>
          <w:p w14:paraId="719495B7" w14:textId="77777777" w:rsidR="00421ECE" w:rsidRPr="00E47158" w:rsidRDefault="00421ECE" w:rsidP="00EB4D1D">
            <w:r w:rsidRPr="00E47158">
              <w:t>Домашний адрес</w:t>
            </w:r>
          </w:p>
          <w:p w14:paraId="6C409207" w14:textId="77777777" w:rsidR="00421ECE" w:rsidRPr="00E47158" w:rsidRDefault="00421ECE" w:rsidP="00EB4D1D">
            <w:r w:rsidRPr="00E47158">
              <w:t>(место проживания)</w:t>
            </w:r>
          </w:p>
        </w:tc>
        <w:tc>
          <w:tcPr>
            <w:tcW w:w="5293" w:type="dxa"/>
            <w:gridSpan w:val="4"/>
          </w:tcPr>
          <w:p w14:paraId="042F085D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Г. Сакт-Петербург ул. Пахомовская д.22</w:t>
            </w:r>
            <w:r w:rsidRPr="00E47158">
              <w:fldChar w:fldCharType="end"/>
            </w:r>
          </w:p>
        </w:tc>
      </w:tr>
      <w:tr w:rsidR="00421ECE" w:rsidRPr="00E47158" w14:paraId="0068F12A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614CE0B3" w14:textId="77777777" w:rsidR="00421ECE" w:rsidRPr="00E47158" w:rsidRDefault="00421ECE" w:rsidP="00EB4D1D"/>
        </w:tc>
        <w:tc>
          <w:tcPr>
            <w:tcW w:w="4099" w:type="dxa"/>
          </w:tcPr>
          <w:p w14:paraId="5D55284A" w14:textId="77777777" w:rsidR="00421ECE" w:rsidRPr="00E47158" w:rsidRDefault="00421ECE" w:rsidP="00EB4D1D">
            <w:r w:rsidRPr="00E47158">
              <w:t>Домашний телефон</w:t>
            </w:r>
          </w:p>
        </w:tc>
        <w:tc>
          <w:tcPr>
            <w:tcW w:w="5293" w:type="dxa"/>
            <w:gridSpan w:val="4"/>
          </w:tcPr>
          <w:p w14:paraId="26F782FD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t>-</w:t>
            </w:r>
            <w:r w:rsidRPr="00E47158">
              <w:fldChar w:fldCharType="end"/>
            </w:r>
          </w:p>
        </w:tc>
      </w:tr>
      <w:tr w:rsidR="00421ECE" w:rsidRPr="00E47158" w14:paraId="74BE49A0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54F89626" w14:textId="77777777" w:rsidR="00421ECE" w:rsidRPr="00E47158" w:rsidRDefault="00421ECE" w:rsidP="00EB4D1D"/>
        </w:tc>
        <w:tc>
          <w:tcPr>
            <w:tcW w:w="4099" w:type="dxa"/>
          </w:tcPr>
          <w:p w14:paraId="5FA50AFE" w14:textId="77777777" w:rsidR="00421ECE" w:rsidRPr="00E47158" w:rsidRDefault="00421ECE" w:rsidP="00EB4D1D">
            <w:r w:rsidRPr="00E47158">
              <w:t>Контактный телефон</w:t>
            </w:r>
          </w:p>
        </w:tc>
        <w:tc>
          <w:tcPr>
            <w:tcW w:w="5293" w:type="dxa"/>
            <w:gridSpan w:val="4"/>
          </w:tcPr>
          <w:p w14:paraId="59A39CAC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t>+79297012848</w:t>
            </w:r>
            <w:r w:rsidRPr="00E47158">
              <w:fldChar w:fldCharType="end"/>
            </w:r>
          </w:p>
        </w:tc>
      </w:tr>
      <w:tr w:rsidR="00421ECE" w:rsidRPr="00E47158" w14:paraId="6A348DF4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431B627B" w14:textId="77777777" w:rsidR="00421ECE" w:rsidRPr="00E47158" w:rsidRDefault="00421ECE" w:rsidP="00EB4D1D"/>
        </w:tc>
        <w:tc>
          <w:tcPr>
            <w:tcW w:w="4099" w:type="dxa"/>
          </w:tcPr>
          <w:p w14:paraId="0C9DDD22" w14:textId="77777777" w:rsidR="00421ECE" w:rsidRPr="00E47158" w:rsidRDefault="00421ECE" w:rsidP="00EB4D1D">
            <w:r w:rsidRPr="00E47158">
              <w:t>Ф.И.О. отца</w:t>
            </w:r>
          </w:p>
        </w:tc>
        <w:tc>
          <w:tcPr>
            <w:tcW w:w="5293" w:type="dxa"/>
            <w:gridSpan w:val="4"/>
          </w:tcPr>
          <w:p w14:paraId="1F3909AA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t> </w:t>
            </w:r>
            <w:r w:rsidRPr="00E47158">
              <w:t> </w:t>
            </w:r>
            <w:r w:rsidRPr="00E47158">
              <w:t> </w:t>
            </w:r>
            <w:r w:rsidRPr="00E47158">
              <w:t> </w:t>
            </w:r>
            <w:r w:rsidRPr="00E47158">
              <w:t> </w:t>
            </w:r>
            <w:r w:rsidRPr="00E47158">
              <w:fldChar w:fldCharType="end"/>
            </w:r>
            <w:r w:rsidRPr="00E47158">
              <w:t xml:space="preserve">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умер</w:t>
            </w:r>
          </w:p>
        </w:tc>
      </w:tr>
      <w:tr w:rsidR="00421ECE" w:rsidRPr="00E47158" w14:paraId="0915DC16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7D36C99D" w14:textId="77777777" w:rsidR="00421ECE" w:rsidRPr="00E47158" w:rsidRDefault="00421ECE" w:rsidP="00EB4D1D"/>
        </w:tc>
        <w:tc>
          <w:tcPr>
            <w:tcW w:w="4099" w:type="dxa"/>
          </w:tcPr>
          <w:p w14:paraId="39E19587" w14:textId="77777777" w:rsidR="00421ECE" w:rsidRPr="00E47158" w:rsidRDefault="00421ECE" w:rsidP="00EB4D1D">
            <w:r w:rsidRPr="00E47158">
              <w:t>Ф.И.О. матери</w:t>
            </w:r>
          </w:p>
        </w:tc>
        <w:tc>
          <w:tcPr>
            <w:tcW w:w="5293" w:type="dxa"/>
            <w:gridSpan w:val="4"/>
          </w:tcPr>
          <w:p w14:paraId="1E3241DF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t>Максимкина Елена Анатольевна</w:t>
            </w:r>
            <w:r w:rsidRPr="00E47158">
              <w:fldChar w:fldCharType="end"/>
            </w:r>
            <w:r w:rsidRPr="00E47158">
              <w:t xml:space="preserve">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умерла</w:t>
            </w:r>
          </w:p>
        </w:tc>
      </w:tr>
      <w:tr w:rsidR="00421ECE" w:rsidRPr="00E47158" w14:paraId="72EFA042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26A8E3D4" w14:textId="77777777" w:rsidR="00421ECE" w:rsidRPr="00E47158" w:rsidRDefault="00421ECE" w:rsidP="00EB4D1D"/>
        </w:tc>
        <w:tc>
          <w:tcPr>
            <w:tcW w:w="4099" w:type="dxa"/>
          </w:tcPr>
          <w:p w14:paraId="3838F975" w14:textId="77777777" w:rsidR="00421ECE" w:rsidRPr="00E47158" w:rsidRDefault="00421ECE" w:rsidP="00EB4D1D">
            <w:r w:rsidRPr="00E47158">
              <w:t>Ф.И.О. супруги/супруга</w:t>
            </w:r>
          </w:p>
        </w:tc>
        <w:tc>
          <w:tcPr>
            <w:tcW w:w="5293" w:type="dxa"/>
            <w:gridSpan w:val="4"/>
          </w:tcPr>
          <w:p w14:paraId="7CC6D53E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27188A43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6DE4042D" w14:textId="77777777" w:rsidR="00421ECE" w:rsidRPr="00E47158" w:rsidRDefault="00421ECE" w:rsidP="00EB4D1D"/>
        </w:tc>
        <w:tc>
          <w:tcPr>
            <w:tcW w:w="4099" w:type="dxa"/>
          </w:tcPr>
          <w:p w14:paraId="5F812A75" w14:textId="77777777" w:rsidR="00421ECE" w:rsidRPr="00E47158" w:rsidRDefault="00421ECE" w:rsidP="00EB4D1D">
            <w:r w:rsidRPr="00E47158">
              <w:t xml:space="preserve">Бывшие </w:t>
            </w:r>
            <w:proofErr w:type="gramStart"/>
            <w:r w:rsidRPr="00E47158">
              <w:t>фамилии  супруги</w:t>
            </w:r>
            <w:proofErr w:type="gramEnd"/>
            <w:r w:rsidRPr="00E47158">
              <w:t>/супруга</w:t>
            </w:r>
          </w:p>
        </w:tc>
        <w:tc>
          <w:tcPr>
            <w:tcW w:w="5293" w:type="dxa"/>
            <w:gridSpan w:val="4"/>
          </w:tcPr>
          <w:p w14:paraId="7946AAEF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7A081A62" w14:textId="77777777" w:rsidTr="00421ECE">
        <w:trPr>
          <w:gridAfter w:val="1"/>
          <w:wAfter w:w="13" w:type="dxa"/>
          <w:trHeight w:val="195"/>
        </w:trPr>
        <w:tc>
          <w:tcPr>
            <w:tcW w:w="1127" w:type="dxa"/>
            <w:vMerge/>
          </w:tcPr>
          <w:p w14:paraId="737CF47E" w14:textId="77777777" w:rsidR="00421ECE" w:rsidRPr="00E47158" w:rsidRDefault="00421ECE" w:rsidP="00EB4D1D"/>
        </w:tc>
        <w:tc>
          <w:tcPr>
            <w:tcW w:w="4099" w:type="dxa"/>
          </w:tcPr>
          <w:p w14:paraId="1BBC82E8" w14:textId="77777777" w:rsidR="00421ECE" w:rsidRPr="00E47158" w:rsidRDefault="00421ECE" w:rsidP="00EB4D1D">
            <w:r w:rsidRPr="00E47158">
              <w:t xml:space="preserve">Дата </w:t>
            </w:r>
            <w:proofErr w:type="gramStart"/>
            <w:r w:rsidRPr="00E47158">
              <w:t>рождения  супруги</w:t>
            </w:r>
            <w:proofErr w:type="gramEnd"/>
            <w:r w:rsidRPr="00E47158">
              <w:t>/супруга</w:t>
            </w:r>
          </w:p>
        </w:tc>
        <w:tc>
          <w:tcPr>
            <w:tcW w:w="5293" w:type="dxa"/>
            <w:gridSpan w:val="4"/>
          </w:tcPr>
          <w:p w14:paraId="29F6BEF2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29B96708" w14:textId="77777777" w:rsidTr="00421ECE">
        <w:trPr>
          <w:gridAfter w:val="1"/>
          <w:wAfter w:w="13" w:type="dxa"/>
          <w:trHeight w:val="359"/>
        </w:trPr>
        <w:tc>
          <w:tcPr>
            <w:tcW w:w="1127" w:type="dxa"/>
            <w:vMerge/>
          </w:tcPr>
          <w:p w14:paraId="23E924F4" w14:textId="77777777" w:rsidR="00421ECE" w:rsidRPr="00E47158" w:rsidRDefault="00421ECE" w:rsidP="00EB4D1D"/>
        </w:tc>
        <w:tc>
          <w:tcPr>
            <w:tcW w:w="4099" w:type="dxa"/>
          </w:tcPr>
          <w:p w14:paraId="423B6827" w14:textId="77777777" w:rsidR="00421ECE" w:rsidRPr="00E47158" w:rsidRDefault="00421ECE" w:rsidP="00EB4D1D">
            <w:r w:rsidRPr="00E47158">
              <w:t xml:space="preserve">Место </w:t>
            </w:r>
            <w:proofErr w:type="gramStart"/>
            <w:r w:rsidRPr="00E47158">
              <w:t>рождения  супруги</w:t>
            </w:r>
            <w:proofErr w:type="gramEnd"/>
            <w:r w:rsidRPr="00E47158">
              <w:t>/супруга</w:t>
            </w:r>
          </w:p>
        </w:tc>
        <w:tc>
          <w:tcPr>
            <w:tcW w:w="5293" w:type="dxa"/>
            <w:gridSpan w:val="4"/>
          </w:tcPr>
          <w:p w14:paraId="7C176CE4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3928E8A6" w14:textId="77777777" w:rsidTr="00421ECE">
        <w:tc>
          <w:tcPr>
            <w:tcW w:w="1127" w:type="dxa"/>
            <w:vMerge/>
          </w:tcPr>
          <w:p w14:paraId="48B26FA7" w14:textId="77777777" w:rsidR="00421ECE" w:rsidRPr="00E47158" w:rsidRDefault="00421ECE" w:rsidP="00EB4D1D"/>
        </w:tc>
        <w:tc>
          <w:tcPr>
            <w:tcW w:w="9405" w:type="dxa"/>
            <w:gridSpan w:val="6"/>
          </w:tcPr>
          <w:p w14:paraId="00723A08" w14:textId="77777777" w:rsidR="00421ECE" w:rsidRPr="00E47158" w:rsidRDefault="00421ECE" w:rsidP="00EB4D1D">
            <w:r w:rsidRPr="00E47158">
              <w:t>Вписываются все дети, в том числе не вписанные в паспорт и взрослые.</w:t>
            </w:r>
          </w:p>
        </w:tc>
      </w:tr>
      <w:tr w:rsidR="00421ECE" w:rsidRPr="00E47158" w14:paraId="2C1B227D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7171F46E" w14:textId="77777777" w:rsidR="00421ECE" w:rsidRPr="00E47158" w:rsidRDefault="00421ECE" w:rsidP="00EB4D1D"/>
        </w:tc>
        <w:tc>
          <w:tcPr>
            <w:tcW w:w="4099" w:type="dxa"/>
          </w:tcPr>
          <w:p w14:paraId="3BBB1A3F" w14:textId="77777777" w:rsidR="00421ECE" w:rsidRPr="00E47158" w:rsidRDefault="00421ECE" w:rsidP="00EB4D1D">
            <w:r w:rsidRPr="00E47158">
              <w:t>1. Фамилия, имя ребенка</w:t>
            </w:r>
          </w:p>
        </w:tc>
        <w:tc>
          <w:tcPr>
            <w:tcW w:w="5293" w:type="dxa"/>
            <w:gridSpan w:val="4"/>
          </w:tcPr>
          <w:p w14:paraId="13EAA726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  <w:r w:rsidRPr="00E47158">
              <w:t xml:space="preserve">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не едет</w:t>
            </w:r>
          </w:p>
        </w:tc>
      </w:tr>
      <w:tr w:rsidR="00421ECE" w:rsidRPr="00E47158" w14:paraId="3DA60025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2806EC67" w14:textId="77777777" w:rsidR="00421ECE" w:rsidRPr="00E47158" w:rsidRDefault="00421ECE" w:rsidP="00EB4D1D"/>
        </w:tc>
        <w:tc>
          <w:tcPr>
            <w:tcW w:w="4099" w:type="dxa"/>
          </w:tcPr>
          <w:p w14:paraId="2CA800D6" w14:textId="77777777" w:rsidR="00421ECE" w:rsidRPr="00E47158" w:rsidRDefault="00421ECE" w:rsidP="00EB4D1D">
            <w:r w:rsidRPr="00E47158">
              <w:t>Дата рождения ребенка</w:t>
            </w:r>
          </w:p>
        </w:tc>
        <w:tc>
          <w:tcPr>
            <w:tcW w:w="5293" w:type="dxa"/>
            <w:gridSpan w:val="4"/>
          </w:tcPr>
          <w:p w14:paraId="4434EE47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0202E295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246069EE" w14:textId="77777777" w:rsidR="00421ECE" w:rsidRPr="00E47158" w:rsidRDefault="00421ECE" w:rsidP="00EB4D1D"/>
        </w:tc>
        <w:tc>
          <w:tcPr>
            <w:tcW w:w="4099" w:type="dxa"/>
          </w:tcPr>
          <w:p w14:paraId="21CC84D0" w14:textId="77777777" w:rsidR="00421ECE" w:rsidRPr="00E47158" w:rsidRDefault="00421ECE" w:rsidP="00EB4D1D">
            <w:r w:rsidRPr="00E47158">
              <w:t>2. Фамилия, имя ребенка</w:t>
            </w:r>
          </w:p>
        </w:tc>
        <w:tc>
          <w:tcPr>
            <w:tcW w:w="5293" w:type="dxa"/>
            <w:gridSpan w:val="4"/>
          </w:tcPr>
          <w:p w14:paraId="3E0FDFA0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  <w:r w:rsidRPr="00E47158">
              <w:t xml:space="preserve">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не едет</w:t>
            </w:r>
          </w:p>
        </w:tc>
      </w:tr>
      <w:tr w:rsidR="00421ECE" w:rsidRPr="00E47158" w14:paraId="72580DFD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43BB1F5B" w14:textId="77777777" w:rsidR="00421ECE" w:rsidRPr="00E47158" w:rsidRDefault="00421ECE" w:rsidP="00EB4D1D"/>
        </w:tc>
        <w:tc>
          <w:tcPr>
            <w:tcW w:w="4099" w:type="dxa"/>
          </w:tcPr>
          <w:p w14:paraId="7CAECCDC" w14:textId="77777777" w:rsidR="00421ECE" w:rsidRPr="00E47158" w:rsidRDefault="00421ECE" w:rsidP="00EB4D1D">
            <w:r w:rsidRPr="00E47158">
              <w:t>Дата рождения ребенка</w:t>
            </w:r>
          </w:p>
        </w:tc>
        <w:tc>
          <w:tcPr>
            <w:tcW w:w="5293" w:type="dxa"/>
            <w:gridSpan w:val="4"/>
          </w:tcPr>
          <w:p w14:paraId="58F60CDB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-</w:t>
            </w:r>
            <w:r w:rsidRPr="00E47158">
              <w:fldChar w:fldCharType="end"/>
            </w:r>
          </w:p>
        </w:tc>
      </w:tr>
      <w:tr w:rsidR="00421ECE" w:rsidRPr="00E47158" w14:paraId="355D569C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371D9A59" w14:textId="77777777" w:rsidR="00421ECE" w:rsidRPr="00E47158" w:rsidRDefault="00421ECE" w:rsidP="00EB4D1D"/>
        </w:tc>
        <w:tc>
          <w:tcPr>
            <w:tcW w:w="4099" w:type="dxa"/>
          </w:tcPr>
          <w:p w14:paraId="05B7107E" w14:textId="77777777" w:rsidR="00421ECE" w:rsidRPr="00E47158" w:rsidRDefault="00421ECE" w:rsidP="00EB4D1D">
            <w:r w:rsidRPr="00E47158">
              <w:t>Использование кредитной карты</w:t>
            </w:r>
            <w:r w:rsidRPr="00E47158">
              <w:br/>
              <w:t>Во время поездки</w:t>
            </w:r>
          </w:p>
        </w:tc>
        <w:tc>
          <w:tcPr>
            <w:tcW w:w="1392" w:type="dxa"/>
            <w:tcBorders>
              <w:right w:val="outset" w:sz="6" w:space="0" w:color="FFFFFF" w:themeColor="background1"/>
            </w:tcBorders>
          </w:tcPr>
          <w:p w14:paraId="5B00622D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планируется</w:t>
            </w:r>
          </w:p>
        </w:tc>
        <w:tc>
          <w:tcPr>
            <w:tcW w:w="3901" w:type="dxa"/>
            <w:gridSpan w:val="3"/>
            <w:tcBorders>
              <w:left w:val="outset" w:sz="6" w:space="0" w:color="FFFFFF" w:themeColor="background1"/>
            </w:tcBorders>
          </w:tcPr>
          <w:p w14:paraId="38C33F3A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/>
                  </w:checkBox>
                </w:ffData>
              </w:fldChar>
            </w:r>
            <w:r w:rsidRPr="00E47158">
              <w:rPr>
                <w:lang w:val="en-US"/>
              </w:rPr>
              <w:instrText xml:space="preserve"> FORMCHECKBOX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не планируется</w:t>
            </w:r>
          </w:p>
        </w:tc>
      </w:tr>
      <w:tr w:rsidR="00421ECE" w:rsidRPr="00E47158" w14:paraId="2C876D12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58D05D89" w14:textId="77777777" w:rsidR="00421ECE" w:rsidRPr="00E47158" w:rsidRDefault="00421ECE" w:rsidP="00EB4D1D"/>
        </w:tc>
        <w:tc>
          <w:tcPr>
            <w:tcW w:w="4099" w:type="dxa"/>
          </w:tcPr>
          <w:p w14:paraId="4CA139D2" w14:textId="77777777" w:rsidR="00421ECE" w:rsidRPr="00E47158" w:rsidRDefault="00421ECE" w:rsidP="00EB4D1D">
            <w:r w:rsidRPr="00E47158">
              <w:t>Визы, выданные за последние три</w:t>
            </w:r>
          </w:p>
          <w:p w14:paraId="6033FA17" w14:textId="77777777" w:rsidR="00421ECE" w:rsidRPr="00E47158" w:rsidRDefault="00421ECE" w:rsidP="00EB4D1D">
            <w:r w:rsidRPr="00E47158">
              <w:t>года, и сроки их действия</w:t>
            </w:r>
          </w:p>
        </w:tc>
        <w:tc>
          <w:tcPr>
            <w:tcW w:w="1392" w:type="dxa"/>
            <w:tcBorders>
              <w:right w:val="outset" w:sz="6" w:space="0" w:color="FFFFFF" w:themeColor="background1"/>
            </w:tcBorders>
          </w:tcPr>
          <w:p w14:paraId="450E252A" w14:textId="77777777" w:rsidR="00421ECE" w:rsidRPr="00E47158" w:rsidRDefault="00421ECE" w:rsidP="00EB4D1D">
            <w:pPr>
              <w:ind w:left="708"/>
            </w:pPr>
            <w:r w:rsidRPr="00E47158">
              <w:t xml:space="preserve">С </w:t>
            </w:r>
          </w:p>
          <w:p w14:paraId="4AB489CF" w14:textId="77777777" w:rsidR="00421ECE" w:rsidRPr="00E47158" w:rsidRDefault="00421ECE" w:rsidP="00EB4D1D">
            <w:pPr>
              <w:ind w:left="708"/>
            </w:pPr>
            <w:r w:rsidRPr="00E47158">
              <w:t>С</w:t>
            </w:r>
          </w:p>
          <w:p w14:paraId="0B17A3F8" w14:textId="77777777" w:rsidR="00421ECE" w:rsidRPr="00E47158" w:rsidRDefault="00421ECE" w:rsidP="00EB4D1D">
            <w:pPr>
              <w:ind w:left="708"/>
            </w:pPr>
            <w:r w:rsidRPr="00E47158">
              <w:t>С</w:t>
            </w:r>
          </w:p>
          <w:p w14:paraId="24FA0570" w14:textId="77777777" w:rsidR="00421ECE" w:rsidRPr="00E47158" w:rsidRDefault="00421ECE" w:rsidP="00EB4D1D">
            <w:r w:rsidRPr="00E47158">
              <w:t>Страна</w:t>
            </w:r>
          </w:p>
          <w:p w14:paraId="26AF50D6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нет</w:t>
            </w:r>
          </w:p>
        </w:tc>
        <w:tc>
          <w:tcPr>
            <w:tcW w:w="3901" w:type="dxa"/>
            <w:gridSpan w:val="3"/>
            <w:tcBorders>
              <w:left w:val="outset" w:sz="6" w:space="0" w:color="FFFFFF" w:themeColor="background1"/>
            </w:tcBorders>
          </w:tcPr>
          <w:p w14:paraId="2EBCEF98" w14:textId="77777777" w:rsidR="00421ECE" w:rsidRPr="00E47158" w:rsidRDefault="00421ECE" w:rsidP="00EB4D1D">
            <w:r w:rsidRPr="00E47158">
              <w:t>по</w:t>
            </w:r>
          </w:p>
          <w:p w14:paraId="2140697F" w14:textId="77777777" w:rsidR="00421ECE" w:rsidRPr="00E47158" w:rsidRDefault="00421ECE" w:rsidP="00EB4D1D">
            <w:r w:rsidRPr="00E47158">
              <w:t>по</w:t>
            </w:r>
          </w:p>
          <w:p w14:paraId="3F1BE75B" w14:textId="77777777" w:rsidR="00421ECE" w:rsidRPr="00E47158" w:rsidRDefault="00421ECE" w:rsidP="00EB4D1D">
            <w:r w:rsidRPr="00E47158">
              <w:t>по</w:t>
            </w:r>
          </w:p>
        </w:tc>
      </w:tr>
      <w:tr w:rsidR="00421ECE" w:rsidRPr="00E47158" w14:paraId="69627B00" w14:textId="77777777" w:rsidTr="00421ECE">
        <w:trPr>
          <w:gridAfter w:val="1"/>
          <w:wAfter w:w="13" w:type="dxa"/>
        </w:trPr>
        <w:tc>
          <w:tcPr>
            <w:tcW w:w="1127" w:type="dxa"/>
            <w:vMerge/>
          </w:tcPr>
          <w:p w14:paraId="62700B4D" w14:textId="77777777" w:rsidR="00421ECE" w:rsidRPr="00E47158" w:rsidRDefault="00421ECE" w:rsidP="00EB4D1D"/>
        </w:tc>
        <w:tc>
          <w:tcPr>
            <w:tcW w:w="4099" w:type="dxa"/>
          </w:tcPr>
          <w:p w14:paraId="7F6E78E9" w14:textId="77777777" w:rsidR="00421ECE" w:rsidRPr="00E47158" w:rsidRDefault="00421ECE" w:rsidP="00EB4D1D">
            <w:r w:rsidRPr="00E47158">
              <w:t>Пребывание в странах</w:t>
            </w:r>
          </w:p>
          <w:p w14:paraId="4C219115" w14:textId="77777777" w:rsidR="00421ECE" w:rsidRPr="00E47158" w:rsidRDefault="00421ECE" w:rsidP="00EB4D1D">
            <w:r w:rsidRPr="00E47158">
              <w:t>Шенгенского договора</w:t>
            </w:r>
          </w:p>
        </w:tc>
        <w:tc>
          <w:tcPr>
            <w:tcW w:w="1392" w:type="dxa"/>
            <w:tcBorders>
              <w:right w:val="outset" w:sz="6" w:space="0" w:color="FFFFFF" w:themeColor="background1"/>
            </w:tcBorders>
          </w:tcPr>
          <w:p w14:paraId="3EC7B802" w14:textId="77777777" w:rsidR="00421ECE" w:rsidRPr="00E47158" w:rsidRDefault="00421ECE" w:rsidP="00EB4D1D">
            <w:pPr>
              <w:ind w:left="708"/>
            </w:pPr>
            <w:r w:rsidRPr="00E47158">
              <w:t xml:space="preserve">С </w:t>
            </w:r>
          </w:p>
          <w:p w14:paraId="0EEAF55A" w14:textId="77777777" w:rsidR="00421ECE" w:rsidRPr="00E47158" w:rsidRDefault="00421ECE" w:rsidP="00EB4D1D">
            <w:pPr>
              <w:ind w:left="708"/>
            </w:pPr>
            <w:r w:rsidRPr="00E47158">
              <w:t>С</w:t>
            </w:r>
          </w:p>
          <w:p w14:paraId="66D34241" w14:textId="77777777" w:rsidR="00421ECE" w:rsidRPr="00E47158" w:rsidRDefault="00421ECE" w:rsidP="00EB4D1D">
            <w:pPr>
              <w:ind w:left="708"/>
            </w:pPr>
            <w:r w:rsidRPr="00E47158">
              <w:t>С</w:t>
            </w:r>
          </w:p>
          <w:p w14:paraId="51A1992B" w14:textId="77777777" w:rsidR="00421ECE" w:rsidRPr="00E47158" w:rsidRDefault="00421ECE" w:rsidP="00EB4D1D">
            <w:r w:rsidRPr="00E47158">
              <w:t>Страна</w:t>
            </w:r>
          </w:p>
          <w:p w14:paraId="3F7DF37E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не был</w:t>
            </w:r>
          </w:p>
        </w:tc>
        <w:tc>
          <w:tcPr>
            <w:tcW w:w="3901" w:type="dxa"/>
            <w:gridSpan w:val="3"/>
            <w:tcBorders>
              <w:left w:val="outset" w:sz="6" w:space="0" w:color="FFFFFF" w:themeColor="background1"/>
            </w:tcBorders>
          </w:tcPr>
          <w:p w14:paraId="5DF2FFB0" w14:textId="77777777" w:rsidR="00421ECE" w:rsidRPr="00E47158" w:rsidRDefault="00421ECE" w:rsidP="00EB4D1D">
            <w:r w:rsidRPr="00E47158">
              <w:t>по</w:t>
            </w:r>
          </w:p>
          <w:p w14:paraId="4E47F7C0" w14:textId="77777777" w:rsidR="00421ECE" w:rsidRPr="00E47158" w:rsidRDefault="00421ECE" w:rsidP="00EB4D1D">
            <w:r w:rsidRPr="00E47158">
              <w:t>по</w:t>
            </w:r>
          </w:p>
          <w:p w14:paraId="39F86168" w14:textId="77777777" w:rsidR="00421ECE" w:rsidRPr="00E47158" w:rsidRDefault="00421ECE" w:rsidP="00EB4D1D">
            <w:r w:rsidRPr="00E47158">
              <w:t>по</w:t>
            </w:r>
          </w:p>
          <w:p w14:paraId="08BDB8C3" w14:textId="77777777" w:rsidR="00421ECE" w:rsidRPr="00E47158" w:rsidRDefault="00421ECE" w:rsidP="00EB4D1D"/>
          <w:p w14:paraId="7165CC7B" w14:textId="77777777" w:rsidR="00421ECE" w:rsidRPr="00E47158" w:rsidRDefault="00421ECE" w:rsidP="00EB4D1D"/>
        </w:tc>
      </w:tr>
      <w:tr w:rsidR="00421ECE" w:rsidRPr="00E47158" w14:paraId="6A4324A8" w14:textId="77777777" w:rsidTr="00421ECE">
        <w:trPr>
          <w:gridAfter w:val="1"/>
          <w:wAfter w:w="13" w:type="dxa"/>
          <w:trHeight w:val="355"/>
        </w:trPr>
        <w:tc>
          <w:tcPr>
            <w:tcW w:w="1127" w:type="dxa"/>
            <w:vMerge/>
          </w:tcPr>
          <w:p w14:paraId="021593A2" w14:textId="77777777" w:rsidR="00421ECE" w:rsidRPr="00E47158" w:rsidRDefault="00421ECE" w:rsidP="00EB4D1D"/>
        </w:tc>
        <w:tc>
          <w:tcPr>
            <w:tcW w:w="4099" w:type="dxa"/>
          </w:tcPr>
          <w:p w14:paraId="10CD5F28" w14:textId="77777777" w:rsidR="00421ECE" w:rsidRPr="00E47158" w:rsidRDefault="00421ECE" w:rsidP="00EB4D1D">
            <w:r w:rsidRPr="00E47158">
              <w:t>Вид транспорта, на котором</w:t>
            </w:r>
          </w:p>
          <w:p w14:paraId="31C848F1" w14:textId="77777777" w:rsidR="00421ECE" w:rsidRPr="00E47158" w:rsidRDefault="00421ECE" w:rsidP="00EB4D1D">
            <w:r w:rsidRPr="00E47158">
              <w:t>Планируется ехать</w:t>
            </w:r>
          </w:p>
        </w:tc>
        <w:tc>
          <w:tcPr>
            <w:tcW w:w="5293" w:type="dxa"/>
            <w:gridSpan w:val="4"/>
          </w:tcPr>
          <w:p w14:paraId="6BA31400" w14:textId="77777777" w:rsidR="00421ECE" w:rsidRPr="00E47158" w:rsidRDefault="00421ECE" w:rsidP="00EB4D1D">
            <w:r w:rsidRPr="00E47158">
              <w:fldChar w:fldCharType="begin">
                <w:ffData>
                  <w:name w:val="ТекстовоеПоле1"/>
                  <w:enabled/>
                  <w:calcOnExit w:val="0"/>
                  <w:textInput/>
                </w:ffData>
              </w:fldChar>
            </w:r>
            <w:r w:rsidRPr="00E47158">
              <w:instrText xml:space="preserve"> FORMTEXT </w:instrText>
            </w:r>
            <w:r w:rsidRPr="00E47158">
              <w:fldChar w:fldCharType="separate"/>
            </w:r>
            <w:r w:rsidRPr="00E47158">
              <w:rPr>
                <w:noProof/>
              </w:rPr>
              <w:t>Самолет</w:t>
            </w:r>
            <w:r w:rsidRPr="00E47158">
              <w:fldChar w:fldCharType="end"/>
            </w:r>
          </w:p>
        </w:tc>
      </w:tr>
      <w:tr w:rsidR="00421ECE" w:rsidRPr="00E47158" w14:paraId="2A3EAF3C" w14:textId="77777777" w:rsidTr="00421ECE">
        <w:trPr>
          <w:gridAfter w:val="1"/>
          <w:wAfter w:w="13" w:type="dxa"/>
          <w:trHeight w:val="1153"/>
        </w:trPr>
        <w:tc>
          <w:tcPr>
            <w:tcW w:w="1127" w:type="dxa"/>
            <w:vMerge/>
          </w:tcPr>
          <w:p w14:paraId="2CE22729" w14:textId="77777777" w:rsidR="00421ECE" w:rsidRPr="00E47158" w:rsidRDefault="00421ECE" w:rsidP="00EB4D1D"/>
        </w:tc>
        <w:tc>
          <w:tcPr>
            <w:tcW w:w="4099" w:type="dxa"/>
          </w:tcPr>
          <w:p w14:paraId="7B051979" w14:textId="77777777" w:rsidR="00421ECE" w:rsidRPr="00E47158" w:rsidRDefault="00421ECE" w:rsidP="00EB4D1D">
            <w:r w:rsidRPr="00E47158">
              <w:t>Были ли наложены штрафы</w:t>
            </w:r>
            <w:r w:rsidRPr="00E47158">
              <w:rPr>
                <w:lang w:val="en-US"/>
              </w:rPr>
              <w:t>?</w:t>
            </w:r>
          </w:p>
        </w:tc>
        <w:tc>
          <w:tcPr>
            <w:tcW w:w="2414" w:type="dxa"/>
            <w:gridSpan w:val="2"/>
            <w:tcBorders>
              <w:right w:val="outset" w:sz="6" w:space="0" w:color="FFFFFF" w:themeColor="background1"/>
            </w:tcBorders>
          </w:tcPr>
          <w:p w14:paraId="0DAF1F09" w14:textId="1B10BB70" w:rsidR="00421ECE" w:rsidRPr="00E47158" w:rsidRDefault="00421ECE" w:rsidP="00EB4D1D">
            <w:r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lang w:val="en-US"/>
              </w:rPr>
              <w:instrText xml:space="preserve"> FORMCHECKBOX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  <w:r w:rsidRPr="00E47158">
              <w:t xml:space="preserve">нет                      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да</w:t>
            </w:r>
          </w:p>
          <w:p w14:paraId="12465B4A" w14:textId="77777777" w:rsidR="00421ECE" w:rsidRPr="00E47158" w:rsidRDefault="00421ECE" w:rsidP="00EB4D1D">
            <w:r w:rsidRPr="00E47158">
              <w:t xml:space="preserve">Нарушение: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парковка</w:t>
            </w:r>
          </w:p>
          <w:p w14:paraId="3028D025" w14:textId="77777777" w:rsidR="00421ECE" w:rsidRPr="00E47158" w:rsidRDefault="00421ECE" w:rsidP="00EB4D1D">
            <w:pPr>
              <w:ind w:left="708"/>
            </w:pPr>
            <w:r w:rsidRPr="00E47158">
              <w:t xml:space="preserve">         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радар</w:t>
            </w:r>
          </w:p>
          <w:p w14:paraId="28C5E001" w14:textId="77777777" w:rsidR="00421ECE" w:rsidRPr="00E47158" w:rsidRDefault="00421ECE" w:rsidP="00EB4D1D">
            <w:r w:rsidRPr="00E47158">
              <w:t xml:space="preserve">Квитанция об </w:t>
            </w:r>
            <w:proofErr w:type="gramStart"/>
            <w:r w:rsidRPr="00E47158">
              <w:t xml:space="preserve">оплате:   </w:t>
            </w:r>
            <w:proofErr w:type="gramEnd"/>
            <w:r w:rsidRPr="00E47158">
              <w:t xml:space="preserve">     </w:t>
            </w:r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</w:p>
        </w:tc>
        <w:tc>
          <w:tcPr>
            <w:tcW w:w="2879" w:type="dxa"/>
            <w:gridSpan w:val="2"/>
            <w:tcBorders>
              <w:left w:val="outset" w:sz="6" w:space="0" w:color="FFFFFF" w:themeColor="background1"/>
            </w:tcBorders>
          </w:tcPr>
          <w:p w14:paraId="4A2F418E" w14:textId="77777777" w:rsidR="00421ECE" w:rsidRPr="00E47158" w:rsidRDefault="00421ECE" w:rsidP="00EB4D1D">
            <w:pPr>
              <w:jc w:val="center"/>
            </w:pPr>
            <w:r w:rsidRPr="00E47158">
              <w:t>дата</w:t>
            </w:r>
          </w:p>
          <w:p w14:paraId="11F2D176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превышение</w:t>
            </w:r>
          </w:p>
          <w:p w14:paraId="2B5A4C6C" w14:textId="77777777" w:rsidR="00421ECE" w:rsidRPr="00E47158" w:rsidRDefault="00421ECE" w:rsidP="00EB4D1D">
            <w:r w:rsidRPr="00E47158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E47158">
              <w:instrText xml:space="preserve"> </w:instrText>
            </w:r>
            <w:r w:rsidRPr="00E47158">
              <w:rPr>
                <w:lang w:val="en-US"/>
              </w:rPr>
              <w:instrText>FORMCHECKBOX</w:instrText>
            </w:r>
            <w:r w:rsidRPr="00E47158">
              <w:instrText xml:space="preserve"> </w:instrText>
            </w:r>
            <w:r w:rsidRPr="00E47158">
              <w:rPr>
                <w:lang w:val="en-US"/>
              </w:rPr>
            </w:r>
            <w:r w:rsidRPr="00E47158">
              <w:rPr>
                <w:lang w:val="en-US"/>
              </w:rPr>
              <w:fldChar w:fldCharType="separate"/>
            </w:r>
            <w:r w:rsidRPr="00E47158">
              <w:rPr>
                <w:lang w:val="en-US"/>
              </w:rPr>
              <w:fldChar w:fldCharType="end"/>
            </w:r>
            <w:r w:rsidRPr="00E47158">
              <w:t>другое</w:t>
            </w:r>
          </w:p>
          <w:p w14:paraId="423299AF" w14:textId="77777777" w:rsidR="00421ECE" w:rsidRPr="00E47158" w:rsidRDefault="00421ECE" w:rsidP="00EB4D1D">
            <w:r w:rsidRPr="00E47158">
              <w:t>есть дата оплаты</w:t>
            </w:r>
          </w:p>
        </w:tc>
      </w:tr>
    </w:tbl>
    <w:p w14:paraId="040116F0" w14:textId="77777777" w:rsidR="00421ECE" w:rsidRPr="00A27912" w:rsidRDefault="00421ECE" w:rsidP="00421ECE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7912">
        <w:rPr>
          <w:rFonts w:ascii="Times New Roman" w:hAnsi="Times New Roman" w:cs="Times New Roman"/>
          <w:b/>
          <w:sz w:val="24"/>
          <w:szCs w:val="24"/>
        </w:rPr>
        <w:t>Сведения, необходимые для заполнения заявления о выдаче визы в</w:t>
      </w:r>
    </w:p>
    <w:p w14:paraId="38D9A2AB" w14:textId="4339CC5B" w:rsidR="00421ECE" w:rsidRPr="00421ECE" w:rsidRDefault="00421ECE" w:rsidP="00421ECE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7912">
        <w:rPr>
          <w:rFonts w:ascii="Times New Roman" w:hAnsi="Times New Roman" w:cs="Times New Roman"/>
          <w:b/>
          <w:sz w:val="24"/>
          <w:szCs w:val="24"/>
        </w:rPr>
        <w:t>Генеральном Консульстве Финляндии</w:t>
      </w:r>
    </w:p>
    <w:p w14:paraId="10425DC7" w14:textId="77777777" w:rsidR="00421ECE" w:rsidRPr="00421ECE" w:rsidRDefault="00421ECE" w:rsidP="00421ECE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0A91783A" w14:textId="70349382" w:rsidR="008363C8" w:rsidRPr="00421ECE" w:rsidRDefault="00421ECE" w:rsidP="00421ECE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27912">
        <w:rPr>
          <w:rFonts w:ascii="Times New Roman" w:hAnsi="Times New Roman" w:cs="Times New Roman"/>
          <w:sz w:val="24"/>
          <w:szCs w:val="24"/>
        </w:rPr>
        <w:t>Я предупрежден(а), что в случае предоставления неверных или НЕПОЛНЫХ сведений в визе может быть отказано</w:t>
      </w:r>
      <w:r w:rsidRPr="00A27912">
        <w:rPr>
          <w:rFonts w:ascii="Times New Roman" w:hAnsi="Times New Roman" w:cs="Times New Roman"/>
          <w:sz w:val="24"/>
          <w:szCs w:val="24"/>
        </w:rPr>
        <w:tab/>
        <w:t>2025г.</w:t>
      </w:r>
      <w:r w:rsidRPr="00A27912">
        <w:rPr>
          <w:rFonts w:ascii="Times New Roman" w:hAnsi="Times New Roman" w:cs="Times New Roman"/>
          <w:sz w:val="24"/>
          <w:szCs w:val="24"/>
        </w:rPr>
        <w:tab/>
      </w:r>
      <w:r w:rsidRPr="00A27912">
        <w:rPr>
          <w:rFonts w:ascii="Times New Roman" w:hAnsi="Times New Roman" w:cs="Times New Roman"/>
          <w:sz w:val="16"/>
          <w:szCs w:val="16"/>
        </w:rPr>
        <w:t>Ф.И.О.</w:t>
      </w:r>
      <w:r w:rsidRPr="00F90D21">
        <w:rPr>
          <w:rFonts w:ascii="Times New Roman" w:hAnsi="Times New Roman" w:cs="Times New Roman"/>
          <w:sz w:val="16"/>
          <w:szCs w:val="16"/>
        </w:rPr>
        <w:t>,</w:t>
      </w:r>
      <w:r w:rsidRPr="00A27912">
        <w:rPr>
          <w:rFonts w:ascii="Times New Roman" w:hAnsi="Times New Roman" w:cs="Times New Roman"/>
          <w:sz w:val="16"/>
          <w:szCs w:val="16"/>
        </w:rPr>
        <w:t xml:space="preserve"> подпись</w:t>
      </w:r>
    </w:p>
    <w:sectPr w:rsidR="008363C8" w:rsidRPr="00421ECE" w:rsidSect="00421E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843" w:header="62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3F0D" w14:textId="77777777" w:rsidR="008B537F" w:rsidRDefault="008B537F" w:rsidP="007E59E1">
      <w:pPr>
        <w:spacing w:after="0" w:line="240" w:lineRule="auto"/>
      </w:pPr>
      <w:r>
        <w:separator/>
      </w:r>
    </w:p>
  </w:endnote>
  <w:endnote w:type="continuationSeparator" w:id="0">
    <w:p w14:paraId="1E8C3C68" w14:textId="77777777" w:rsidR="008B537F" w:rsidRDefault="008B537F" w:rsidP="007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B103" w14:textId="77777777" w:rsidR="00173F09" w:rsidRDefault="00173F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E9E5" w14:textId="77777777" w:rsidR="00173F09" w:rsidRDefault="00173F0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85B3" w14:textId="77777777" w:rsidR="00173F09" w:rsidRDefault="00173F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3ABD" w14:textId="77777777" w:rsidR="008B537F" w:rsidRDefault="008B537F" w:rsidP="007E59E1">
      <w:pPr>
        <w:spacing w:after="0" w:line="240" w:lineRule="auto"/>
      </w:pPr>
      <w:r>
        <w:separator/>
      </w:r>
    </w:p>
  </w:footnote>
  <w:footnote w:type="continuationSeparator" w:id="0">
    <w:p w14:paraId="14A478EE" w14:textId="77777777" w:rsidR="008B537F" w:rsidRDefault="008B537F" w:rsidP="007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FB8A" w14:textId="77777777" w:rsidR="00173F09" w:rsidRDefault="00173F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65C4" w14:textId="5389F3B4" w:rsidR="00F90D21" w:rsidRPr="00F90D21" w:rsidRDefault="00173F09">
    <w:pPr>
      <w:pStyle w:val="a3"/>
      <w:rPr>
        <w:sz w:val="20"/>
        <w:szCs w:val="20"/>
        <w:u w:val="single"/>
      </w:rPr>
    </w:pPr>
    <w:sdt>
      <w:sdtPr>
        <w:rPr>
          <w:sz w:val="20"/>
          <w:szCs w:val="20"/>
          <w:u w:val="single"/>
        </w:rPr>
        <w:id w:val="-592626779"/>
        <w:docPartObj>
          <w:docPartGallery w:val="Watermarks"/>
          <w:docPartUnique/>
        </w:docPartObj>
      </w:sdtPr>
      <w:sdtContent>
        <w:r w:rsidRPr="00173F09">
          <w:rPr>
            <w:sz w:val="20"/>
            <w:szCs w:val="20"/>
            <w:u w:val="single"/>
          </w:rPr>
          <w:pict w14:anchorId="681B109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34" type="#_x0000_t136" style="position:absolute;margin-left:0;margin-top:0;width:461.85pt;height:197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sdtContent>
    </w:sdt>
    <w:r w:rsidR="00F90D21" w:rsidRPr="00F90D21">
      <w:rPr>
        <w:sz w:val="20"/>
        <w:szCs w:val="20"/>
        <w:u w:val="single"/>
      </w:rPr>
      <w:t>Microsoft Word 2021Лабораторная работа №5 «Создание бланка. Создание и использование шаблона»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EBC8" w14:textId="77777777" w:rsidR="00173F09" w:rsidRDefault="00173F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00A50"/>
    <w:multiLevelType w:val="hybridMultilevel"/>
    <w:tmpl w:val="227E9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A2B32"/>
    <w:multiLevelType w:val="multilevel"/>
    <w:tmpl w:val="7A6E2E7C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D2D07"/>
    <w:multiLevelType w:val="hybridMultilevel"/>
    <w:tmpl w:val="2C88C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63D5E"/>
    <w:multiLevelType w:val="hybridMultilevel"/>
    <w:tmpl w:val="CABE9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61CCA"/>
    <w:multiLevelType w:val="multilevel"/>
    <w:tmpl w:val="7A6E2E7C"/>
    <w:numStyleLink w:val="1"/>
  </w:abstractNum>
  <w:abstractNum w:abstractNumId="5" w15:restartNumberingAfterBreak="0">
    <w:nsid w:val="685B2FFF"/>
    <w:multiLevelType w:val="hybridMultilevel"/>
    <w:tmpl w:val="A1805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53351">
    <w:abstractNumId w:val="5"/>
  </w:num>
  <w:num w:numId="2" w16cid:durableId="1508058378">
    <w:abstractNumId w:val="0"/>
  </w:num>
  <w:num w:numId="3" w16cid:durableId="909849723">
    <w:abstractNumId w:val="2"/>
  </w:num>
  <w:num w:numId="4" w16cid:durableId="1246496738">
    <w:abstractNumId w:val="3"/>
  </w:num>
  <w:num w:numId="5" w16cid:durableId="2116556912">
    <w:abstractNumId w:val="4"/>
  </w:num>
  <w:num w:numId="6" w16cid:durableId="124553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FgWrULBxQ3xd9/Ig8LlXeKb4iLfVumh6bJPCblG4krZ9IECutrRTw9RsYxVTxx3FgYdIOV5ezsj6Ei7QPECygA==" w:salt="34Qlmg4SDigpCG/Bs6lBZg=="/>
  <w:defaultTabStop w:val="708"/>
  <w:drawingGridHorizontalSpacing w:val="110"/>
  <w:displayHorizontalDrawingGridEvery w:val="2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BA"/>
    <w:rsid w:val="000567F6"/>
    <w:rsid w:val="000B74DC"/>
    <w:rsid w:val="000D6FA5"/>
    <w:rsid w:val="00173F09"/>
    <w:rsid w:val="001E1A6D"/>
    <w:rsid w:val="001F2557"/>
    <w:rsid w:val="00204BC7"/>
    <w:rsid w:val="00281754"/>
    <w:rsid w:val="002949BA"/>
    <w:rsid w:val="002C3C98"/>
    <w:rsid w:val="002D2E61"/>
    <w:rsid w:val="003637F1"/>
    <w:rsid w:val="003D691B"/>
    <w:rsid w:val="00421ECE"/>
    <w:rsid w:val="00471DF7"/>
    <w:rsid w:val="0047413F"/>
    <w:rsid w:val="00504461"/>
    <w:rsid w:val="005C00BD"/>
    <w:rsid w:val="00635424"/>
    <w:rsid w:val="00665A72"/>
    <w:rsid w:val="00672426"/>
    <w:rsid w:val="006F2279"/>
    <w:rsid w:val="007244B9"/>
    <w:rsid w:val="007E59E1"/>
    <w:rsid w:val="008363C8"/>
    <w:rsid w:val="00890C9F"/>
    <w:rsid w:val="008B537F"/>
    <w:rsid w:val="008D65C5"/>
    <w:rsid w:val="008E20C5"/>
    <w:rsid w:val="009410D7"/>
    <w:rsid w:val="009424DD"/>
    <w:rsid w:val="0098288F"/>
    <w:rsid w:val="009B3BBB"/>
    <w:rsid w:val="009F575D"/>
    <w:rsid w:val="00A27912"/>
    <w:rsid w:val="00A33D51"/>
    <w:rsid w:val="00A933D4"/>
    <w:rsid w:val="00B670A1"/>
    <w:rsid w:val="00BC5FC7"/>
    <w:rsid w:val="00C1256A"/>
    <w:rsid w:val="00C50326"/>
    <w:rsid w:val="00CB400B"/>
    <w:rsid w:val="00D41E80"/>
    <w:rsid w:val="00DA348F"/>
    <w:rsid w:val="00E47158"/>
    <w:rsid w:val="00E9678A"/>
    <w:rsid w:val="00F9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8506A2"/>
  <w15:docId w15:val="{06EF7121-6BCA-46E9-BA51-6E17F823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EC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59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59E1"/>
  </w:style>
  <w:style w:type="paragraph" w:styleId="a5">
    <w:name w:val="footer"/>
    <w:basedOn w:val="a"/>
    <w:link w:val="a6"/>
    <w:uiPriority w:val="99"/>
    <w:unhideWhenUsed/>
    <w:rsid w:val="007E59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59E1"/>
  </w:style>
  <w:style w:type="paragraph" w:styleId="a7">
    <w:name w:val="Balloon Text"/>
    <w:basedOn w:val="a"/>
    <w:link w:val="a8"/>
    <w:uiPriority w:val="99"/>
    <w:semiHidden/>
    <w:unhideWhenUsed/>
    <w:rsid w:val="00E96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9678A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90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DA348F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DA348F"/>
    <w:rPr>
      <w:color w:val="808080"/>
    </w:rPr>
  </w:style>
  <w:style w:type="numbering" w:customStyle="1" w:styleId="1">
    <w:name w:val="Стиль1"/>
    <w:uiPriority w:val="99"/>
    <w:rsid w:val="00A33D51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g\Desktop\&#1042;&#1080;&#1082;&#1072;&#1096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5C3277-B1B5-4ADF-9BB4-E54A5D76F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Викашаблон.dotx</Template>
  <TotalTime>79</TotalTime>
  <Pages>2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Максимкин</cp:lastModifiedBy>
  <cp:revision>10</cp:revision>
  <dcterms:created xsi:type="dcterms:W3CDTF">2025-12-08T03:15:00Z</dcterms:created>
  <dcterms:modified xsi:type="dcterms:W3CDTF">2025-12-11T14:00:00Z</dcterms:modified>
</cp:coreProperties>
</file>